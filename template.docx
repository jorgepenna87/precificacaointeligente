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8F798" w14:textId="1301F7ED" w:rsidR="002F57A2" w:rsidRDefault="003C66F7" w:rsidP="003C66F7">
      <w:bookmarkStart w:id="0" w:name="_Hlk119312607"/>
      <w:r w:rsidRPr="007C4B5A">
        <w:rPr>
          <w:rFonts w:ascii="Aptos" w:hAnsi="Aptos" w:cstheme="minorHAns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FC9013" wp14:editId="7698DECF">
                <wp:simplePos x="0" y="0"/>
                <wp:positionH relativeFrom="margin">
                  <wp:align>center</wp:align>
                </wp:positionH>
                <wp:positionV relativeFrom="paragraph">
                  <wp:posOffset>38418</wp:posOffset>
                </wp:positionV>
                <wp:extent cx="4667250" cy="447675"/>
                <wp:effectExtent l="38100" t="38100" r="114300" b="123825"/>
                <wp:wrapSquare wrapText="bothSides"/>
                <wp:docPr id="17196795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D0F3DCE" w14:textId="2431067C" w:rsidR="003C66F7" w:rsidRPr="00FF29D1" w:rsidRDefault="00055B27" w:rsidP="003C66F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PROPOSTA DE HONORÁRIOS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C901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3.05pt;width:367.5pt;height:35.2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" strokecolor="white [3212]">
                <v:shadow on="t" color="black" opacity="26214f" origin="-.5,-.5" offset=".74836mm,.74836mm"/>
                <v:textbox>
                  <w:txbxContent>
                    <w:p w14:paraId="6D0F3DCE" w14:textId="2431067C" w:rsidR="003C66F7" w:rsidRPr="00FF29D1" w:rsidRDefault="00055B27" w:rsidP="003C66F7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0"/>
                          <w:szCs w:val="40"/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0"/>
                          <w:szCs w:val="40"/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PROPOSTA DE HONORÁRIOS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119"/>
        <w:gridCol w:w="5375"/>
      </w:tblGrid>
      <w:tr w:rsidR="003C66F7" w:rsidRPr="007C4B5A" w14:paraId="6B35088D" w14:textId="77777777" w:rsidTr="00491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bookmarkEnd w:id="0"/>
          <w:p w14:paraId="31E7F405" w14:textId="1301F7ED" w:rsidR="003C66F7" w:rsidRPr="007C4B5A" w:rsidRDefault="003C66F7" w:rsidP="00491327">
            <w:pPr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</w:pPr>
            <w:r w:rsidRPr="007C4B5A"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  <w:t xml:space="preserve">Autos principais </w:t>
            </w:r>
          </w:p>
        </w:tc>
        <w:tc>
          <w:tcPr>
            <w:tcW w:w="5375" w:type="dxa"/>
          </w:tcPr>
          <w:p w14:paraId="2A892AA0" w14:textId="131E631A" w:rsidR="003C66F7" w:rsidRPr="007C4B5A" w:rsidRDefault="00255143" w:rsidP="004913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  <w:t xml:space="preserve">{numero_processo}</w:t>
            </w:r>
          </w:p>
        </w:tc>
      </w:tr>
      <w:tr w:rsidR="003C66F7" w:rsidRPr="007C4B5A" w14:paraId="29690A22" w14:textId="77777777" w:rsidTr="00491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4A364B5" w14:textId="77777777" w:rsidR="003C66F7" w:rsidRPr="007C4B5A" w:rsidRDefault="003C66F7" w:rsidP="00491327">
            <w:pPr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</w:pPr>
            <w:r w:rsidRPr="007C4B5A"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  <w:t xml:space="preserve">Reclamante </w:t>
            </w:r>
          </w:p>
        </w:tc>
        <w:tc>
          <w:tcPr>
            <w:tcW w:w="5375" w:type="dxa"/>
          </w:tcPr>
          <w:p w14:paraId="6B5B5216" w14:textId="00AAB77A" w:rsidR="003C66F7" w:rsidRPr="007C4B5A" w:rsidRDefault="00255143" w:rsidP="00491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theme="minorHAnsi"/>
                <w:sz w:val="20"/>
                <w:szCs w:val="20"/>
              </w:rPr>
            </w:pPr>
            <w:r>
              <w:rPr>
                <w:rFonts w:ascii="Aptos" w:hAnsi="Aptos" w:cstheme="minorHAnsi"/>
                <w:sz w:val="20"/>
                <w:szCs w:val="20"/>
              </w:rPr>
              <w:t xml:space="preserve">{reclamante}</w:t>
            </w:r>
          </w:p>
        </w:tc>
      </w:tr>
      <w:tr w:rsidR="003C66F7" w:rsidRPr="00124003" w14:paraId="2B561DB7" w14:textId="77777777" w:rsidTr="004913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DB682CF" w14:textId="77777777" w:rsidR="003C66F7" w:rsidRPr="007C4B5A" w:rsidRDefault="003C66F7" w:rsidP="00491327">
            <w:pPr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</w:pPr>
            <w:r w:rsidRPr="007C4B5A">
              <w:rPr>
                <w:rFonts w:ascii="Aptos" w:hAnsi="Aptos" w:cstheme="minorHAnsi"/>
                <w:b w:val="0"/>
                <w:bCs w:val="0"/>
                <w:sz w:val="20"/>
                <w:szCs w:val="20"/>
              </w:rPr>
              <w:t xml:space="preserve">Reclamada </w:t>
            </w:r>
          </w:p>
        </w:tc>
        <w:tc>
          <w:tcPr>
            <w:tcW w:w="5375" w:type="dxa"/>
          </w:tcPr>
          <w:p w14:paraId="1DC50B7B" w14:textId="15ED0317" w:rsidR="003C66F7" w:rsidRPr="007C4B5A" w:rsidRDefault="00255143" w:rsidP="00491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theme="minorHAnsi"/>
                <w:sz w:val="20"/>
                <w:szCs w:val="20"/>
              </w:rPr>
            </w:pPr>
            <w:r>
              <w:rPr>
                <w:rFonts w:ascii="Aptos" w:hAnsi="Aptos" w:cstheme="minorHAnsi"/>
                <w:sz w:val="20"/>
                <w:szCs w:val="20"/>
              </w:rPr>
              <w:t xml:space="preserve">{reclamada}</w:t>
            </w:r>
            <w:r w:rsidR="003C66F7" w:rsidRPr="006B5C03">
              <w:rPr>
                <w:rFonts w:ascii="Aptos" w:hAnsi="Aptos" w:cstheme="minorHAnsi"/>
                <w:sz w:val="20"/>
                <w:szCs w:val="20"/>
              </w:rPr>
              <w:t xml:space="preserve"> </w:t>
            </w:r>
          </w:p>
        </w:tc>
      </w:tr>
    </w:tbl>
    <w:p w14:paraId="724B6FD2" w14:textId="77777777" w:rsidR="00613383" w:rsidRDefault="004A21E4" w:rsidP="004A21E4">
      <w:pPr>
        <w:pStyle w:val="0Textonormal"/>
        <w:tabs>
          <w:tab w:val="left" w:pos="3274"/>
        </w:tabs>
      </w:pPr>
      <w:r>
        <w:tab/>
      </w:r>
    </w:p>
    <w:p w14:paraId="54E45D2A" w14:textId="55807798" w:rsidR="00305BA6" w:rsidRDefault="00055B27" w:rsidP="00305BA6">
      <w:pPr>
        <w:pStyle w:val="6Textorecuado"/>
        <w:ind w:left="0"/>
      </w:pPr>
      <w:bookmarkStart w:id="1" w:name="_Hlk119312751"/>
      <w:r>
        <w:t xml:space="preserve">Prezado dr. </w:t>
      </w:r>
      <w:r w:rsidRPr="00914C87">
        <w:rPr>
          <w:b/>
          <w:bCs/>
        </w:rPr>
        <w:t>{nome_advogado},</w:t>
      </w:r>
    </w:p>
    <w:p w14:paraId="07A6EEB2" w14:textId="77777777" w:rsidR="00055B27" w:rsidRDefault="00055B27" w:rsidP="00305BA6">
      <w:pPr>
        <w:pStyle w:val="6Textorecuado"/>
        <w:ind w:left="0"/>
      </w:pPr>
    </w:p>
    <w:p w14:paraId="24D6B8B0" w14:textId="052B3654" w:rsidR="00055B27" w:rsidRDefault="00055B27" w:rsidP="00055B27">
      <w:pPr>
        <w:pStyle w:val="0Textonormal"/>
      </w:pPr>
      <w:r w:rsidRPr="00055B27">
        <w:t xml:space="preserve">Agradecemos a oportunidade de apresentar nossa proposta de honorários para a prestação de serviços de </w:t>
      </w:r>
      <w:r>
        <w:t>CONSULTORIA EM LIQUIDAÇÃO TRABALHISTA</w:t>
      </w:r>
      <w:r w:rsidR="00914C87">
        <w:t xml:space="preserve">, no processo supracitado, em representação à parte </w:t>
      </w:r>
      <w:r w:rsidR="00914C87" w:rsidRPr="00914C87">
        <w:rPr>
          <w:b/>
          <w:bCs/>
        </w:rPr>
        <w:t>{representando}</w:t>
      </w:r>
      <w:r w:rsidRPr="00914C87">
        <w:rPr>
          <w:b/>
          <w:bCs/>
        </w:rPr>
        <w:t>.</w:t>
      </w:r>
      <w:r w:rsidRPr="00055B27">
        <w:t xml:space="preserve"> </w:t>
      </w:r>
    </w:p>
    <w:p w14:paraId="2617C008" w14:textId="77777777" w:rsidR="00055B27" w:rsidRDefault="00055B27" w:rsidP="00055B27">
      <w:pPr>
        <w:pStyle w:val="0Textonormal"/>
      </w:pPr>
    </w:p>
    <w:p w14:paraId="6ED9536E" w14:textId="58EF0163" w:rsidR="00C06070" w:rsidRPr="00C06070" w:rsidRDefault="00055B27" w:rsidP="00303DCC">
      <w:pPr>
        <w:pStyle w:val="1Ttulo1"/>
      </w:pPr>
      <w:r>
        <w:t>DOS SERVIÇOS</w:t>
      </w:r>
    </w:p>
    <w:p w14:paraId="10C3BB59" w14:textId="77777777" w:rsidR="00081466" w:rsidRDefault="00081466" w:rsidP="00081466">
      <w:pPr>
        <w:pStyle w:val="0Textonormal"/>
      </w:pPr>
    </w:p>
    <w:p w14:paraId="7F4C9F09" w14:textId="174193CF" w:rsidR="00081466" w:rsidRPr="00914C87" w:rsidRDefault="00914C87" w:rsidP="00081466">
      <w:pPr>
        <w:pStyle w:val="0Textonormal"/>
        <w:rPr>
          <w:b/>
          <w:bCs/>
        </w:rPr>
      </w:pPr>
      <w:r w:rsidRPr="00914C87">
        <w:rPr>
          <w:b/>
          <w:bCs/>
        </w:rPr>
        <w:t>Estão incluídos no</w:t>
      </w:r>
      <w:r w:rsidR="00055B27" w:rsidRPr="00914C87">
        <w:rPr>
          <w:b/>
          <w:bCs/>
        </w:rPr>
        <w:t xml:space="preserve"> serviço de consultoria</w:t>
      </w:r>
      <w:r w:rsidRPr="00914C87">
        <w:rPr>
          <w:b/>
          <w:bCs/>
        </w:rPr>
        <w:t xml:space="preserve"> em fase de liquidação</w:t>
      </w:r>
      <w:r w:rsidR="00055B27" w:rsidRPr="00914C87">
        <w:rPr>
          <w:b/>
          <w:bCs/>
        </w:rPr>
        <w:t>:</w:t>
      </w:r>
    </w:p>
    <w:p w14:paraId="778E81C5" w14:textId="77777777" w:rsidR="00055B27" w:rsidRDefault="00055B27" w:rsidP="00081466">
      <w:pPr>
        <w:pStyle w:val="0Textonormal"/>
      </w:pPr>
    </w:p>
    <w:p w14:paraId="18A6BD7E" w14:textId="5B1C6562" w:rsidR="00055B27" w:rsidRDefault="00055B27" w:rsidP="00055B27">
      <w:pPr>
        <w:pStyle w:val="0Textonormal"/>
        <w:numPr>
          <w:ilvl w:val="0"/>
          <w:numId w:val="29"/>
        </w:numPr>
      </w:pPr>
      <w:r>
        <w:t>Análise minuciosa de decisões e documentos do processo;</w:t>
      </w:r>
    </w:p>
    <w:p w14:paraId="5CE277D1" w14:textId="21BD037C" w:rsidR="00055B27" w:rsidRDefault="00055B27" w:rsidP="00055B27">
      <w:pPr>
        <w:pStyle w:val="0Textonormal"/>
        <w:numPr>
          <w:ilvl w:val="0"/>
          <w:numId w:val="29"/>
        </w:numPr>
      </w:pPr>
      <w:r>
        <w:t>Parecer Técnico com o detalhamento de todas as verbas apuradas;</w:t>
      </w:r>
    </w:p>
    <w:p w14:paraId="641957D1" w14:textId="6A7B1B9E" w:rsidR="00055B27" w:rsidRDefault="00055B27" w:rsidP="00055B27">
      <w:pPr>
        <w:pStyle w:val="0Textonormal"/>
        <w:numPr>
          <w:ilvl w:val="0"/>
          <w:numId w:val="29"/>
        </w:numPr>
      </w:pPr>
      <w:r>
        <w:t>Elaboração de Cálculos estratégicos, visando a melhor condenação possível para o cliente;</w:t>
      </w:r>
    </w:p>
    <w:p w14:paraId="055A3FC7" w14:textId="753894F2" w:rsidR="00055B27" w:rsidRDefault="00055B27" w:rsidP="00055B27">
      <w:pPr>
        <w:pStyle w:val="0Textonormal"/>
        <w:numPr>
          <w:ilvl w:val="0"/>
          <w:numId w:val="29"/>
        </w:numPr>
      </w:pPr>
      <w:r>
        <w:t>Revisão e Atualização de Cálculos;</w:t>
      </w:r>
    </w:p>
    <w:p w14:paraId="0B90D390" w14:textId="1CC3A0BD" w:rsidR="00055B27" w:rsidRDefault="00055B27" w:rsidP="00055B27">
      <w:pPr>
        <w:pStyle w:val="0Textonormal"/>
        <w:numPr>
          <w:ilvl w:val="0"/>
          <w:numId w:val="29"/>
        </w:numPr>
      </w:pPr>
      <w:r>
        <w:t>Apresentação de Impugnações de Cálculos fundamentadas, na forma do art. 879, §2º, da CLT;</w:t>
      </w:r>
    </w:p>
    <w:p w14:paraId="7475E8C9" w14:textId="0DCF48A9" w:rsidR="00055B27" w:rsidRDefault="00055B27" w:rsidP="00055B27">
      <w:pPr>
        <w:pStyle w:val="0Textonormal"/>
        <w:numPr>
          <w:ilvl w:val="0"/>
          <w:numId w:val="29"/>
        </w:numPr>
      </w:pPr>
      <w:r>
        <w:t>Elaboração de recursos em fase de execução, na forma do art. 884, §4º, da CLT;</w:t>
      </w:r>
    </w:p>
    <w:p w14:paraId="3742563C" w14:textId="4021BDD5" w:rsidR="00055B27" w:rsidRPr="007C4B5A" w:rsidRDefault="00055B27" w:rsidP="00055B27">
      <w:pPr>
        <w:pStyle w:val="0Textonormal"/>
        <w:numPr>
          <w:ilvl w:val="0"/>
          <w:numId w:val="29"/>
        </w:numPr>
      </w:pPr>
      <w:r>
        <w:t>Apuração de Valor Remanescente devido, após levantamento de alvarás.</w:t>
      </w:r>
    </w:p>
    <w:p w14:paraId="61737FE5" w14:textId="77777777" w:rsidR="00C06070" w:rsidRDefault="00C06070" w:rsidP="00834D7B"/>
    <w:p w14:paraId="1FE6A6C3" w14:textId="0669E81A" w:rsidR="00914C87" w:rsidRDefault="00914C87" w:rsidP="00914C87">
      <w:pPr>
        <w:pStyle w:val="1Ttulo1"/>
      </w:pPr>
      <w:r>
        <w:t xml:space="preserve">DOS </w:t>
      </w:r>
      <w:r w:rsidR="008F4238">
        <w:t>HONORÁRIOS</w:t>
      </w:r>
    </w:p>
    <w:p w14:paraId="124B2B88" w14:textId="77777777" w:rsidR="00914C87" w:rsidRDefault="00914C87" w:rsidP="00081466">
      <w:pPr>
        <w:pStyle w:val="0Textonormal"/>
      </w:pPr>
    </w:p>
    <w:p w14:paraId="515BC659" w14:textId="7C0207EB" w:rsidR="00914C87" w:rsidRDefault="00914C87" w:rsidP="008F4238">
      <w:pPr>
        <w:pStyle w:val="2VERBA"/>
      </w:pPr>
      <w:r>
        <w:t>VALOR DA CONSULTORIA</w:t>
      </w:r>
    </w:p>
    <w:p w14:paraId="728E1DC1" w14:textId="5A79FA26" w:rsidR="00914C87" w:rsidRPr="00914C87" w:rsidRDefault="00914C87" w:rsidP="00914C87">
      <w:pPr>
        <w:pStyle w:val="3CITAO"/>
        <w:rPr>
          <w:b/>
          <w:bCs/>
        </w:rPr>
      </w:pPr>
      <w:r>
        <w:rPr>
          <w:b/>
          <w:bCs/>
        </w:rPr>
        <w:t xml:space="preserve">R$ {valor_consultoria}</w:t>
      </w:r>
    </w:p>
    <w:p w14:paraId="534DA166" w14:textId="77777777" w:rsidR="00914C87" w:rsidRDefault="00914C87" w:rsidP="00081466">
      <w:pPr>
        <w:pStyle w:val="0Textonormal"/>
      </w:pPr>
    </w:p>
    <w:p w14:paraId="52E78B75" w14:textId="00199716" w:rsidR="00914C87" w:rsidRDefault="00914C87" w:rsidP="008F4238">
      <w:pPr>
        <w:pStyle w:val="2VERBA"/>
      </w:pPr>
      <w:r>
        <w:lastRenderedPageBreak/>
        <w:t>PRAZO DE ENTREGA:</w:t>
      </w:r>
    </w:p>
    <w:p w14:paraId="36B93400" w14:textId="7F795FC6" w:rsidR="00914C87" w:rsidRDefault="00914C87" w:rsidP="00914C87">
      <w:pPr>
        <w:pStyle w:val="3CITAO"/>
        <w:rPr>
          <w:b/>
          <w:bCs/>
        </w:rPr>
      </w:pPr>
      <w:r w:rsidRPr="00914C87">
        <w:rPr>
          <w:b/>
          <w:bCs/>
        </w:rPr>
        <w:t xml:space="preserve">4 </w:t>
      </w:r>
      <w:r>
        <w:rPr>
          <w:b/>
          <w:bCs/>
        </w:rPr>
        <w:t>DIAS ÚTEIS</w:t>
      </w:r>
      <w:r w:rsidRPr="00914C87">
        <w:rPr>
          <w:b/>
          <w:bCs/>
        </w:rPr>
        <w:t xml:space="preserve"> após a confirmação de pagamento</w:t>
      </w:r>
    </w:p>
    <w:p w14:paraId="137B548C" w14:textId="77777777" w:rsidR="00914C87" w:rsidRDefault="00914C87" w:rsidP="00914C87">
      <w:pPr>
        <w:pStyle w:val="0Textonormal"/>
      </w:pPr>
    </w:p>
    <w:p w14:paraId="5CED1040" w14:textId="2B04FCE4" w:rsidR="008F4238" w:rsidRDefault="008F4238" w:rsidP="008F4238">
      <w:pPr>
        <w:pStyle w:val="2VERBA"/>
      </w:pPr>
      <w:r>
        <w:t>FORMAS DE PAGAMENTO</w:t>
      </w:r>
    </w:p>
    <w:p w14:paraId="6B5C093C" w14:textId="24391E9F" w:rsidR="008F4238" w:rsidRPr="008F4238" w:rsidRDefault="008F4238" w:rsidP="008F4238">
      <w:pPr>
        <w:pStyle w:val="3CITAO"/>
        <w:rPr>
          <w:b/>
          <w:bCs/>
        </w:rPr>
      </w:pPr>
      <w:r w:rsidRPr="008F4238">
        <w:rPr>
          <w:b/>
          <w:bCs/>
        </w:rPr>
        <w:t>PIX – [ INSERIR CHAVE PIX ]</w:t>
      </w:r>
    </w:p>
    <w:p w14:paraId="6634B759" w14:textId="65D7D4FB" w:rsidR="008F4238" w:rsidRPr="008F4238" w:rsidRDefault="008F4238" w:rsidP="00316B4E">
      <w:pPr>
        <w:pStyle w:val="3CITAO"/>
        <w:rPr>
          <w:b/>
          <w:bCs/>
        </w:rPr>
      </w:pPr>
      <w:r w:rsidRPr="008F4238">
        <w:rPr>
          <w:b/>
          <w:bCs/>
        </w:rPr>
        <w:t xml:space="preserve">BOLETO BANCÁRIO </w:t>
      </w:r>
    </w:p>
    <w:p w14:paraId="77FA3953" w14:textId="3E00E2FD" w:rsidR="008F4238" w:rsidRDefault="008F4238" w:rsidP="008F4238">
      <w:pPr>
        <w:pStyle w:val="3CITAO"/>
        <w:rPr>
          <w:b/>
          <w:bCs/>
        </w:rPr>
      </w:pPr>
      <w:r w:rsidRPr="008F4238">
        <w:rPr>
          <w:b/>
          <w:bCs/>
        </w:rPr>
        <w:t>CARTÃO DE CRÉDITO 12x (adição de juros)</w:t>
      </w:r>
    </w:p>
    <w:p w14:paraId="0BA6483E" w14:textId="77777777" w:rsidR="008F4238" w:rsidRDefault="008F4238" w:rsidP="008F4238">
      <w:pPr>
        <w:pStyle w:val="0Textonormal"/>
      </w:pPr>
    </w:p>
    <w:p w14:paraId="7AD9081D" w14:textId="7D695598" w:rsidR="00914C87" w:rsidRDefault="008F4238" w:rsidP="00914C87">
      <w:pPr>
        <w:pStyle w:val="1Ttulo1"/>
      </w:pPr>
      <w:r>
        <w:t>CONCLUSÃO</w:t>
      </w:r>
    </w:p>
    <w:p w14:paraId="74CB3F38" w14:textId="77777777" w:rsidR="008F4238" w:rsidRDefault="008F4238" w:rsidP="00081466">
      <w:pPr>
        <w:pStyle w:val="0Textonormal"/>
      </w:pPr>
    </w:p>
    <w:p w14:paraId="610A5547" w14:textId="4D05B169" w:rsidR="008F4238" w:rsidRDefault="008F4238" w:rsidP="008F4238">
      <w:pPr>
        <w:pStyle w:val="0Textonormal"/>
      </w:pPr>
      <w:r w:rsidRPr="008F4238">
        <w:t>Estamos à disposição para quaisquer esclarecimentos adicionais e para ajustar a proposta conforme as necessidades específicas do cliente. Acreditamos que nossa experiência e comprometimento garantirão a excelência na prestação dos serviços de assistência técnica em cálculos trabalhistas.</w:t>
      </w:r>
    </w:p>
    <w:p w14:paraId="1DEDE816" w14:textId="5C8B0912" w:rsidR="008F4238" w:rsidRDefault="008F4238" w:rsidP="008F4238">
      <w:pPr>
        <w:pStyle w:val="0Textonormal"/>
      </w:pPr>
      <w:r w:rsidRPr="008F4238">
        <w:t xml:space="preserve">Esta proposta tem validade de </w:t>
      </w:r>
      <w:r>
        <w:t>15</w:t>
      </w:r>
      <w:r w:rsidRPr="008F4238">
        <w:t xml:space="preserve"> dias a partir da data de emissão. Após este período, os valores e condições podem ser revistos.</w:t>
      </w:r>
    </w:p>
    <w:p w14:paraId="1133D7E2" w14:textId="77777777" w:rsidR="008F4238" w:rsidRPr="008F4238" w:rsidRDefault="008F4238" w:rsidP="008F4238">
      <w:pPr>
        <w:pStyle w:val="0Textonormal"/>
      </w:pPr>
    </w:p>
    <w:p w14:paraId="70CCC25B" w14:textId="3161C455" w:rsidR="00F43C1A" w:rsidRDefault="00F43C1A" w:rsidP="00081466">
      <w:pPr>
        <w:pStyle w:val="0Textonormal"/>
      </w:pPr>
      <w:r w:rsidRPr="00090D8C">
        <w:t xml:space="preserve">Rio de Janeiro, </w:t>
      </w:r>
      <w:r w:rsidR="00687BEA">
        <w:t>{data_proposta}</w:t>
      </w:r>
    </w:p>
    <w:p w14:paraId="7758CB06" w14:textId="77777777" w:rsidR="00081466" w:rsidRDefault="00081466" w:rsidP="00081466">
      <w:pPr>
        <w:pStyle w:val="0Textonormal"/>
      </w:pPr>
    </w:p>
    <w:p w14:paraId="3735CE86" w14:textId="77777777" w:rsidR="00081466" w:rsidRDefault="00081466" w:rsidP="00081466">
      <w:pPr>
        <w:pStyle w:val="0Textonormal"/>
      </w:pPr>
    </w:p>
    <w:bookmarkEnd w:id="1"/>
    <w:p w14:paraId="24BBE3C6" w14:textId="41312DDA" w:rsidR="00650B03" w:rsidRDefault="008C46B1" w:rsidP="008C46B1">
      <w:pPr>
        <w:jc w:val="center"/>
        <w:rPr>
          <w:rFonts w:ascii="Aptos" w:hAnsi="Aptos" w:cstheme="minorHAnsi"/>
          <w:b/>
          <w:bCs/>
          <w:sz w:val="20"/>
          <w:szCs w:val="20"/>
        </w:rPr>
      </w:pPr>
      <w:r>
        <w:rPr>
          <w:rFonts w:ascii="Aptos" w:hAnsi="Aptos" w:cstheme="minorHAnsi"/>
          <w:b/>
          <w:bCs/>
          <w:sz w:val="20"/>
          <w:szCs w:val="20"/>
        </w:rPr>
        <w:t>{nome_calculista}</w:t>
      </w:r>
    </w:p>
    <w:p w14:paraId="6387A030" w14:textId="0F47666D" w:rsidR="008C46B1" w:rsidRPr="00090D8C" w:rsidRDefault="008C46B1" w:rsidP="008C46B1">
      <w:pPr>
        <w:jc w:val="center"/>
      </w:pPr>
      <w:r>
        <w:rPr>
          <w:rFonts w:ascii="Aptos" w:hAnsi="Aptos" w:cstheme="minorHAnsi"/>
          <w:b/>
          <w:bCs/>
          <w:sz w:val="20"/>
          <w:szCs w:val="20"/>
        </w:rPr>
        <w:t>{documento_calculista}</w:t>
      </w:r>
    </w:p>
    <w:sectPr w:rsidR="008C46B1" w:rsidRPr="00090D8C" w:rsidSect="00EA5E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2410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624653" w14:textId="77777777" w:rsidR="00526D24" w:rsidRDefault="00526D24" w:rsidP="00834D7B">
      <w:r>
        <w:separator/>
      </w:r>
    </w:p>
  </w:endnote>
  <w:endnote w:type="continuationSeparator" w:id="0">
    <w:p w14:paraId="07EF3BD7" w14:textId="77777777" w:rsidR="00526D24" w:rsidRDefault="00526D24" w:rsidP="00834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A3F70E" w14:textId="77777777" w:rsidR="009A5936" w:rsidRDefault="009A59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EB790" w14:textId="77777777" w:rsidR="009A5936" w:rsidRDefault="009A593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07B70" w14:textId="77777777" w:rsidR="009A5936" w:rsidRDefault="009A59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45610E" w14:textId="77777777" w:rsidR="00526D24" w:rsidRDefault="00526D24" w:rsidP="00834D7B">
      <w:r>
        <w:separator/>
      </w:r>
    </w:p>
  </w:footnote>
  <w:footnote w:type="continuationSeparator" w:id="0">
    <w:p w14:paraId="2274C82E" w14:textId="77777777" w:rsidR="00526D24" w:rsidRDefault="00526D24" w:rsidP="00834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8EC15" w14:textId="46A4DA0F" w:rsidR="00255143" w:rsidRDefault="00000000">
    <w:pPr>
      <w:pStyle w:val="Cabealho"/>
    </w:pPr>
    <w:r>
      <w:rPr>
        <w:noProof/>
      </w:rPr>
      <w:pict w14:anchorId="3D4E39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0844" o:spid="_x0000_s1031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Cópia de Cópia de [PAPEL TIMBRADO]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B102E" w14:textId="13440FF8" w:rsidR="00255143" w:rsidRDefault="0025514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56777" w14:textId="1A459A45" w:rsidR="00255143" w:rsidRDefault="00000000">
    <w:pPr>
      <w:pStyle w:val="Cabealho"/>
    </w:pPr>
    <w:r>
      <w:rPr>
        <w:noProof/>
      </w:rPr>
      <w:pict w14:anchorId="7B3BF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0843" o:spid="_x0000_s1030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Cópia de Cópia de [PAPEL TIMBRADO]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533F8"/>
    <w:multiLevelType w:val="hybridMultilevel"/>
    <w:tmpl w:val="91A4C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7B96"/>
    <w:multiLevelType w:val="multilevel"/>
    <w:tmpl w:val="C85CEF9C"/>
    <w:lvl w:ilvl="0">
      <w:start w:val="1"/>
      <w:numFmt w:val="decimal"/>
      <w:pStyle w:val="Texto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DC4D75"/>
    <w:multiLevelType w:val="hybridMultilevel"/>
    <w:tmpl w:val="8BCA31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185927"/>
    <w:multiLevelType w:val="hybridMultilevel"/>
    <w:tmpl w:val="C8982B5E"/>
    <w:lvl w:ilvl="0" w:tplc="0416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7A30E3B"/>
    <w:multiLevelType w:val="hybridMultilevel"/>
    <w:tmpl w:val="1B2CB302"/>
    <w:lvl w:ilvl="0" w:tplc="CA9A0D00">
      <w:start w:val="1"/>
      <w:numFmt w:val="decimal"/>
      <w:pStyle w:val="2VERBA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54AA4"/>
    <w:multiLevelType w:val="hybridMultilevel"/>
    <w:tmpl w:val="60E47C5C"/>
    <w:lvl w:ilvl="0" w:tplc="56DC8A74">
      <w:start w:val="1"/>
      <w:numFmt w:val="bullet"/>
      <w:pStyle w:val="4Marcadoresnatabe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939D5"/>
    <w:multiLevelType w:val="multilevel"/>
    <w:tmpl w:val="F00A7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EFC4719"/>
    <w:multiLevelType w:val="hybridMultilevel"/>
    <w:tmpl w:val="B5E007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2367E1"/>
    <w:multiLevelType w:val="hybridMultilevel"/>
    <w:tmpl w:val="FFDAF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E13AED"/>
    <w:multiLevelType w:val="hybridMultilevel"/>
    <w:tmpl w:val="B378B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F77C17"/>
    <w:multiLevelType w:val="hybridMultilevel"/>
    <w:tmpl w:val="B618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C43EF"/>
    <w:multiLevelType w:val="hybridMultilevel"/>
    <w:tmpl w:val="AE78B4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5F203C"/>
    <w:multiLevelType w:val="hybridMultilevel"/>
    <w:tmpl w:val="BCB4DE7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8842D6F"/>
    <w:multiLevelType w:val="hybridMultilevel"/>
    <w:tmpl w:val="9474A79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E6A04D2"/>
    <w:multiLevelType w:val="hybridMultilevel"/>
    <w:tmpl w:val="3F5E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B300C0"/>
    <w:multiLevelType w:val="hybridMultilevel"/>
    <w:tmpl w:val="DB783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F1259B"/>
    <w:multiLevelType w:val="hybridMultilevel"/>
    <w:tmpl w:val="BC6C266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A1E5959"/>
    <w:multiLevelType w:val="hybridMultilevel"/>
    <w:tmpl w:val="C59472B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AD54046"/>
    <w:multiLevelType w:val="hybridMultilevel"/>
    <w:tmpl w:val="FCCEFE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D407D"/>
    <w:multiLevelType w:val="hybridMultilevel"/>
    <w:tmpl w:val="D4488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BB218E"/>
    <w:multiLevelType w:val="hybridMultilevel"/>
    <w:tmpl w:val="EA00B71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6CF41FE5"/>
    <w:multiLevelType w:val="hybridMultilevel"/>
    <w:tmpl w:val="F8242104"/>
    <w:lvl w:ilvl="0" w:tplc="591C09E4">
      <w:numFmt w:val="bullet"/>
      <w:lvlText w:val="•"/>
      <w:lvlJc w:val="left"/>
      <w:pPr>
        <w:ind w:left="1065" w:hanging="705"/>
      </w:pPr>
      <w:rPr>
        <w:rFonts w:ascii="Calibri Light" w:eastAsiaTheme="minorHAnsi" w:hAnsi="Calibri Light" w:cs="Calibri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D1ED1"/>
    <w:multiLevelType w:val="hybridMultilevel"/>
    <w:tmpl w:val="CB68F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BF6CDB"/>
    <w:multiLevelType w:val="hybridMultilevel"/>
    <w:tmpl w:val="3BB4B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4610A">
      <w:numFmt w:val="bullet"/>
      <w:lvlText w:val="•"/>
      <w:lvlJc w:val="left"/>
      <w:pPr>
        <w:ind w:left="1785" w:hanging="705"/>
      </w:pPr>
      <w:rPr>
        <w:rFonts w:ascii="Calibri Light" w:eastAsiaTheme="minorHAnsi" w:hAnsi="Calibri Light" w:cs="Calibri Light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4B223D"/>
    <w:multiLevelType w:val="hybridMultilevel"/>
    <w:tmpl w:val="812E5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83206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CFD378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EFA1824"/>
    <w:multiLevelType w:val="hybridMultilevel"/>
    <w:tmpl w:val="9F365D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4441275">
    <w:abstractNumId w:val="14"/>
  </w:num>
  <w:num w:numId="2" w16cid:durableId="626007186">
    <w:abstractNumId w:val="0"/>
  </w:num>
  <w:num w:numId="3" w16cid:durableId="1160929745">
    <w:abstractNumId w:val="19"/>
  </w:num>
  <w:num w:numId="4" w16cid:durableId="313536072">
    <w:abstractNumId w:val="9"/>
  </w:num>
  <w:num w:numId="5" w16cid:durableId="1228955535">
    <w:abstractNumId w:val="11"/>
  </w:num>
  <w:num w:numId="6" w16cid:durableId="1193303376">
    <w:abstractNumId w:val="27"/>
  </w:num>
  <w:num w:numId="7" w16cid:durableId="657423886">
    <w:abstractNumId w:val="8"/>
  </w:num>
  <w:num w:numId="8" w16cid:durableId="1275217">
    <w:abstractNumId w:val="24"/>
  </w:num>
  <w:num w:numId="9" w16cid:durableId="1198589800">
    <w:abstractNumId w:val="10"/>
  </w:num>
  <w:num w:numId="10" w16cid:durableId="819227671">
    <w:abstractNumId w:val="17"/>
  </w:num>
  <w:num w:numId="11" w16cid:durableId="1665477830">
    <w:abstractNumId w:val="18"/>
  </w:num>
  <w:num w:numId="12" w16cid:durableId="1057819510">
    <w:abstractNumId w:val="15"/>
  </w:num>
  <w:num w:numId="13" w16cid:durableId="1475096242">
    <w:abstractNumId w:val="21"/>
  </w:num>
  <w:num w:numId="14" w16cid:durableId="1749111165">
    <w:abstractNumId w:val="22"/>
  </w:num>
  <w:num w:numId="15" w16cid:durableId="857696859">
    <w:abstractNumId w:val="23"/>
  </w:num>
  <w:num w:numId="16" w16cid:durableId="2130396705">
    <w:abstractNumId w:val="5"/>
  </w:num>
  <w:num w:numId="17" w16cid:durableId="433868668">
    <w:abstractNumId w:val="26"/>
  </w:num>
  <w:num w:numId="18" w16cid:durableId="834760027">
    <w:abstractNumId w:val="1"/>
  </w:num>
  <w:num w:numId="19" w16cid:durableId="865942130">
    <w:abstractNumId w:val="25"/>
  </w:num>
  <w:num w:numId="20" w16cid:durableId="1174297202">
    <w:abstractNumId w:val="2"/>
  </w:num>
  <w:num w:numId="21" w16cid:durableId="141315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51164184">
    <w:abstractNumId w:val="13"/>
  </w:num>
  <w:num w:numId="23" w16cid:durableId="1777290911">
    <w:abstractNumId w:val="16"/>
  </w:num>
  <w:num w:numId="24" w16cid:durableId="1232890771">
    <w:abstractNumId w:val="12"/>
  </w:num>
  <w:num w:numId="25" w16cid:durableId="1842501006">
    <w:abstractNumId w:val="20"/>
  </w:num>
  <w:num w:numId="26" w16cid:durableId="1074662931">
    <w:abstractNumId w:val="6"/>
  </w:num>
  <w:num w:numId="27" w16cid:durableId="2050564995">
    <w:abstractNumId w:val="4"/>
  </w:num>
  <w:num w:numId="28" w16cid:durableId="1218123304">
    <w:abstractNumId w:val="7"/>
  </w:num>
  <w:num w:numId="29" w16cid:durableId="881941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56"/>
    <w:rsid w:val="0000228D"/>
    <w:rsid w:val="00045FF8"/>
    <w:rsid w:val="00052853"/>
    <w:rsid w:val="00055B27"/>
    <w:rsid w:val="00057FB1"/>
    <w:rsid w:val="000671B9"/>
    <w:rsid w:val="000749C8"/>
    <w:rsid w:val="0008036C"/>
    <w:rsid w:val="00081466"/>
    <w:rsid w:val="00083C98"/>
    <w:rsid w:val="000A1C94"/>
    <w:rsid w:val="000A65A1"/>
    <w:rsid w:val="000A65E2"/>
    <w:rsid w:val="000D507B"/>
    <w:rsid w:val="000E2858"/>
    <w:rsid w:val="001053CE"/>
    <w:rsid w:val="00132A75"/>
    <w:rsid w:val="00132F48"/>
    <w:rsid w:val="00152967"/>
    <w:rsid w:val="00165CCB"/>
    <w:rsid w:val="00167033"/>
    <w:rsid w:val="001726BB"/>
    <w:rsid w:val="00190A55"/>
    <w:rsid w:val="00196C6E"/>
    <w:rsid w:val="001A080E"/>
    <w:rsid w:val="001A2E21"/>
    <w:rsid w:val="001B1273"/>
    <w:rsid w:val="001B5BD8"/>
    <w:rsid w:val="001B6147"/>
    <w:rsid w:val="001D29E0"/>
    <w:rsid w:val="001D39CA"/>
    <w:rsid w:val="001E2C67"/>
    <w:rsid w:val="002000D4"/>
    <w:rsid w:val="002052C3"/>
    <w:rsid w:val="002063AA"/>
    <w:rsid w:val="0025291A"/>
    <w:rsid w:val="00255143"/>
    <w:rsid w:val="00255865"/>
    <w:rsid w:val="00265D71"/>
    <w:rsid w:val="0026702A"/>
    <w:rsid w:val="00270F87"/>
    <w:rsid w:val="00287B96"/>
    <w:rsid w:val="002A1749"/>
    <w:rsid w:val="002A3B1F"/>
    <w:rsid w:val="002F0155"/>
    <w:rsid w:val="002F3AC0"/>
    <w:rsid w:val="002F57A2"/>
    <w:rsid w:val="00300321"/>
    <w:rsid w:val="00303DCC"/>
    <w:rsid w:val="00305BA6"/>
    <w:rsid w:val="00316B4E"/>
    <w:rsid w:val="00340C01"/>
    <w:rsid w:val="00346D02"/>
    <w:rsid w:val="00365511"/>
    <w:rsid w:val="00367DE2"/>
    <w:rsid w:val="00377126"/>
    <w:rsid w:val="00380F0B"/>
    <w:rsid w:val="00394456"/>
    <w:rsid w:val="003B73EB"/>
    <w:rsid w:val="003C66F7"/>
    <w:rsid w:val="003E43E0"/>
    <w:rsid w:val="003E7A64"/>
    <w:rsid w:val="003F0087"/>
    <w:rsid w:val="003F2D8B"/>
    <w:rsid w:val="00400749"/>
    <w:rsid w:val="00403F77"/>
    <w:rsid w:val="00404565"/>
    <w:rsid w:val="00462FCC"/>
    <w:rsid w:val="004819B9"/>
    <w:rsid w:val="004A21E4"/>
    <w:rsid w:val="004A6C1A"/>
    <w:rsid w:val="004C7D89"/>
    <w:rsid w:val="004D09DE"/>
    <w:rsid w:val="0050558B"/>
    <w:rsid w:val="005164F3"/>
    <w:rsid w:val="0052037D"/>
    <w:rsid w:val="00526D24"/>
    <w:rsid w:val="005275D8"/>
    <w:rsid w:val="00527989"/>
    <w:rsid w:val="00550D05"/>
    <w:rsid w:val="00557F4E"/>
    <w:rsid w:val="0057330E"/>
    <w:rsid w:val="00590CCC"/>
    <w:rsid w:val="005942C7"/>
    <w:rsid w:val="005D1493"/>
    <w:rsid w:val="005D6856"/>
    <w:rsid w:val="005E07A6"/>
    <w:rsid w:val="005E4AB4"/>
    <w:rsid w:val="005E6B43"/>
    <w:rsid w:val="00613383"/>
    <w:rsid w:val="00647DF4"/>
    <w:rsid w:val="00650B03"/>
    <w:rsid w:val="006512E1"/>
    <w:rsid w:val="00674049"/>
    <w:rsid w:val="00676642"/>
    <w:rsid w:val="00681FFD"/>
    <w:rsid w:val="0068345A"/>
    <w:rsid w:val="00687BEA"/>
    <w:rsid w:val="00695B8B"/>
    <w:rsid w:val="006B129A"/>
    <w:rsid w:val="006B45D3"/>
    <w:rsid w:val="006C484B"/>
    <w:rsid w:val="006D0612"/>
    <w:rsid w:val="006D5539"/>
    <w:rsid w:val="006E333F"/>
    <w:rsid w:val="006F37D8"/>
    <w:rsid w:val="00703653"/>
    <w:rsid w:val="0071728D"/>
    <w:rsid w:val="00745E3F"/>
    <w:rsid w:val="0076367B"/>
    <w:rsid w:val="00764412"/>
    <w:rsid w:val="007710A6"/>
    <w:rsid w:val="00772A9B"/>
    <w:rsid w:val="00795AC2"/>
    <w:rsid w:val="007A4878"/>
    <w:rsid w:val="007D4E36"/>
    <w:rsid w:val="007F36A5"/>
    <w:rsid w:val="007F57CD"/>
    <w:rsid w:val="008048E6"/>
    <w:rsid w:val="008059A0"/>
    <w:rsid w:val="00823890"/>
    <w:rsid w:val="008305A4"/>
    <w:rsid w:val="00833512"/>
    <w:rsid w:val="00834D7B"/>
    <w:rsid w:val="0085005A"/>
    <w:rsid w:val="008566F6"/>
    <w:rsid w:val="00874175"/>
    <w:rsid w:val="0087534C"/>
    <w:rsid w:val="00876355"/>
    <w:rsid w:val="00881EC5"/>
    <w:rsid w:val="0089153A"/>
    <w:rsid w:val="008970A4"/>
    <w:rsid w:val="00897CBA"/>
    <w:rsid w:val="008C46B1"/>
    <w:rsid w:val="008C6734"/>
    <w:rsid w:val="008D2085"/>
    <w:rsid w:val="008E2D17"/>
    <w:rsid w:val="008E3C65"/>
    <w:rsid w:val="008F4238"/>
    <w:rsid w:val="009046FB"/>
    <w:rsid w:val="00911AD1"/>
    <w:rsid w:val="00914673"/>
    <w:rsid w:val="00914C87"/>
    <w:rsid w:val="00936446"/>
    <w:rsid w:val="0095459F"/>
    <w:rsid w:val="0096340F"/>
    <w:rsid w:val="00970366"/>
    <w:rsid w:val="00975511"/>
    <w:rsid w:val="0098387A"/>
    <w:rsid w:val="009A5936"/>
    <w:rsid w:val="009A6EB7"/>
    <w:rsid w:val="009B5751"/>
    <w:rsid w:val="009B598D"/>
    <w:rsid w:val="009C37CD"/>
    <w:rsid w:val="009C420C"/>
    <w:rsid w:val="009D1187"/>
    <w:rsid w:val="009D1F9F"/>
    <w:rsid w:val="009E4BE4"/>
    <w:rsid w:val="009F5369"/>
    <w:rsid w:val="009F59A3"/>
    <w:rsid w:val="00A25DA2"/>
    <w:rsid w:val="00A34A20"/>
    <w:rsid w:val="00A44335"/>
    <w:rsid w:val="00A87801"/>
    <w:rsid w:val="00A9574A"/>
    <w:rsid w:val="00AA68FD"/>
    <w:rsid w:val="00AB3781"/>
    <w:rsid w:val="00AE2E19"/>
    <w:rsid w:val="00AF65CC"/>
    <w:rsid w:val="00B36B29"/>
    <w:rsid w:val="00B36E5C"/>
    <w:rsid w:val="00B57AE6"/>
    <w:rsid w:val="00B72A34"/>
    <w:rsid w:val="00B93A01"/>
    <w:rsid w:val="00B94B99"/>
    <w:rsid w:val="00B977B2"/>
    <w:rsid w:val="00BB3C86"/>
    <w:rsid w:val="00BB5719"/>
    <w:rsid w:val="00BD676C"/>
    <w:rsid w:val="00BF3001"/>
    <w:rsid w:val="00C06070"/>
    <w:rsid w:val="00C10CD9"/>
    <w:rsid w:val="00C3103F"/>
    <w:rsid w:val="00C72579"/>
    <w:rsid w:val="00C8298D"/>
    <w:rsid w:val="00CB1476"/>
    <w:rsid w:val="00CB2310"/>
    <w:rsid w:val="00CD499F"/>
    <w:rsid w:val="00CD60F6"/>
    <w:rsid w:val="00CF3085"/>
    <w:rsid w:val="00D24998"/>
    <w:rsid w:val="00D25574"/>
    <w:rsid w:val="00D3670A"/>
    <w:rsid w:val="00D50235"/>
    <w:rsid w:val="00D629F2"/>
    <w:rsid w:val="00D76F87"/>
    <w:rsid w:val="00D80B00"/>
    <w:rsid w:val="00DA6028"/>
    <w:rsid w:val="00DA75DA"/>
    <w:rsid w:val="00DB02AF"/>
    <w:rsid w:val="00DC0152"/>
    <w:rsid w:val="00DC222F"/>
    <w:rsid w:val="00DC2830"/>
    <w:rsid w:val="00DC68BE"/>
    <w:rsid w:val="00DF4B62"/>
    <w:rsid w:val="00E2407A"/>
    <w:rsid w:val="00E355D0"/>
    <w:rsid w:val="00E400E4"/>
    <w:rsid w:val="00E46948"/>
    <w:rsid w:val="00E612CC"/>
    <w:rsid w:val="00E66C2D"/>
    <w:rsid w:val="00E71E4D"/>
    <w:rsid w:val="00EA5E7C"/>
    <w:rsid w:val="00ED18B8"/>
    <w:rsid w:val="00EE23CC"/>
    <w:rsid w:val="00F078CE"/>
    <w:rsid w:val="00F2023F"/>
    <w:rsid w:val="00F304B6"/>
    <w:rsid w:val="00F40B56"/>
    <w:rsid w:val="00F43C1A"/>
    <w:rsid w:val="00F60D82"/>
    <w:rsid w:val="00F626FC"/>
    <w:rsid w:val="00F63B7E"/>
    <w:rsid w:val="00F83937"/>
    <w:rsid w:val="00F87C54"/>
    <w:rsid w:val="00FA3731"/>
    <w:rsid w:val="00FC3821"/>
    <w:rsid w:val="00F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E9CD1"/>
  <w15:chartTrackingRefBased/>
  <w15:docId w15:val="{D3138590-BB74-4F77-BF50-58248113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0. Normal"/>
    <w:rsid w:val="00834D7B"/>
    <w:pPr>
      <w:spacing w:after="0" w:line="360" w:lineRule="auto"/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rsid w:val="00834D7B"/>
    <w:p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F59A3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2E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2E21"/>
  </w:style>
  <w:style w:type="paragraph" w:styleId="Rodap">
    <w:name w:val="footer"/>
    <w:basedOn w:val="Normal"/>
    <w:link w:val="RodapChar"/>
    <w:uiPriority w:val="99"/>
    <w:unhideWhenUsed/>
    <w:rsid w:val="001A2E2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2E21"/>
  </w:style>
  <w:style w:type="character" w:customStyle="1" w:styleId="Ttulo2Char">
    <w:name w:val="Título 2 Char"/>
    <w:basedOn w:val="Fontepargpadro"/>
    <w:link w:val="Ttulo2"/>
    <w:uiPriority w:val="9"/>
    <w:semiHidden/>
    <w:rsid w:val="009F59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rsid w:val="004A6C1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34D7B"/>
    <w:rPr>
      <w:rFonts w:asciiTheme="majorHAnsi" w:hAnsiTheme="majorHAnsi" w:cstheme="majorHAnsi"/>
      <w:b/>
      <w:bCs/>
      <w:sz w:val="24"/>
      <w:szCs w:val="24"/>
    </w:rPr>
  </w:style>
  <w:style w:type="character" w:styleId="RefernciaSutil">
    <w:name w:val="Subtle Reference"/>
    <w:basedOn w:val="Fontepargpadro"/>
    <w:uiPriority w:val="31"/>
    <w:rsid w:val="00834D7B"/>
    <w:rPr>
      <w:b/>
      <w:smallCaps/>
      <w:color w:val="FFFFFF" w:themeColor="background1"/>
    </w:rPr>
  </w:style>
  <w:style w:type="paragraph" w:customStyle="1" w:styleId="1Ttulo1">
    <w:name w:val="1. Título 1"/>
    <w:basedOn w:val="Normal"/>
    <w:link w:val="1Ttulo1Char"/>
    <w:qFormat/>
    <w:rsid w:val="00081466"/>
    <w:pPr>
      <w:pBdr>
        <w:top w:val="single" w:sz="4" w:space="1" w:color="44546A" w:themeColor="text2" w:shadow="1"/>
        <w:left w:val="single" w:sz="4" w:space="4" w:color="44546A" w:themeColor="text2" w:shadow="1"/>
        <w:bottom w:val="single" w:sz="4" w:space="1" w:color="44546A" w:themeColor="text2" w:shadow="1"/>
        <w:right w:val="single" w:sz="4" w:space="4" w:color="44546A" w:themeColor="text2" w:shadow="1"/>
      </w:pBdr>
      <w:shd w:val="clear" w:color="auto" w:fill="202050"/>
      <w:spacing w:before="120" w:after="120"/>
      <w:jc w:val="left"/>
      <w:outlineLvl w:val="0"/>
    </w:pPr>
    <w:rPr>
      <w:rFonts w:ascii="Aptos" w:hAnsi="Aptos"/>
      <w:b/>
      <w:bCs/>
      <w:color w:val="FFFFFF" w:themeColor="background1"/>
      <w:sz w:val="20"/>
      <w:szCs w:val="32"/>
    </w:rPr>
  </w:style>
  <w:style w:type="paragraph" w:customStyle="1" w:styleId="0Textonormal">
    <w:name w:val="0. Texto normal"/>
    <w:basedOn w:val="Normal"/>
    <w:link w:val="0TextonormalChar"/>
    <w:qFormat/>
    <w:rsid w:val="00081466"/>
    <w:pPr>
      <w:ind w:firstLine="851"/>
    </w:pPr>
    <w:rPr>
      <w:rFonts w:ascii="Aptos" w:hAnsi="Aptos"/>
      <w:sz w:val="20"/>
    </w:rPr>
  </w:style>
  <w:style w:type="character" w:customStyle="1" w:styleId="1Ttulo1Char">
    <w:name w:val="1. Título 1 Char"/>
    <w:basedOn w:val="Fontepargpadro"/>
    <w:link w:val="1Ttulo1"/>
    <w:rsid w:val="003C66F7"/>
    <w:rPr>
      <w:rFonts w:ascii="Aptos" w:hAnsi="Aptos" w:cstheme="majorHAnsi"/>
      <w:b/>
      <w:bCs/>
      <w:color w:val="FFFFFF" w:themeColor="background1"/>
      <w:sz w:val="20"/>
      <w:szCs w:val="32"/>
      <w:shd w:val="clear" w:color="auto" w:fill="202050"/>
    </w:rPr>
  </w:style>
  <w:style w:type="table" w:styleId="Tabelacomgrade">
    <w:name w:val="Table Grid"/>
    <w:basedOn w:val="Tabelanormal"/>
    <w:uiPriority w:val="39"/>
    <w:rsid w:val="0061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TextonormalChar">
    <w:name w:val="0. Texto normal Char"/>
    <w:basedOn w:val="Fontepargpadro"/>
    <w:link w:val="0Textonormal"/>
    <w:rsid w:val="00081466"/>
    <w:rPr>
      <w:rFonts w:ascii="Aptos" w:hAnsi="Aptos" w:cstheme="majorHAnsi"/>
      <w:sz w:val="20"/>
      <w:szCs w:val="24"/>
    </w:rPr>
  </w:style>
  <w:style w:type="paragraph" w:customStyle="1" w:styleId="7Partes">
    <w:name w:val="7. Partes"/>
    <w:basedOn w:val="0Textonormal"/>
    <w:link w:val="7PartesChar"/>
    <w:qFormat/>
    <w:rsid w:val="002A3B1F"/>
    <w:rPr>
      <w:b/>
      <w:bCs/>
      <w:noProof/>
      <w:color w:val="FFFFFF" w:themeColor="background1"/>
    </w:rPr>
  </w:style>
  <w:style w:type="paragraph" w:customStyle="1" w:styleId="3CITAO">
    <w:name w:val="3. CITAÇÃO"/>
    <w:basedOn w:val="Normal"/>
    <w:link w:val="3CITAOChar"/>
    <w:qFormat/>
    <w:rsid w:val="00081466"/>
    <w:pPr>
      <w:pBdr>
        <w:top w:val="triple" w:sz="4" w:space="1" w:color="E7E6E6" w:themeColor="background2" w:shadow="1"/>
        <w:left w:val="triple" w:sz="4" w:space="4" w:color="E7E6E6" w:themeColor="background2" w:shadow="1"/>
        <w:bottom w:val="triple" w:sz="4" w:space="1" w:color="E7E6E6" w:themeColor="background2" w:shadow="1"/>
        <w:right w:val="triple" w:sz="4" w:space="4" w:color="E7E6E6" w:themeColor="background2" w:shadow="1"/>
      </w:pBdr>
      <w:shd w:val="clear" w:color="auto" w:fill="E7E6E6" w:themeFill="background2"/>
      <w:ind w:left="1701" w:firstLine="709"/>
    </w:pPr>
    <w:rPr>
      <w:rFonts w:ascii="Aptos" w:hAnsi="Aptos"/>
      <w:i/>
      <w:sz w:val="18"/>
    </w:rPr>
  </w:style>
  <w:style w:type="character" w:customStyle="1" w:styleId="7PartesChar">
    <w:name w:val="7. Partes Char"/>
    <w:basedOn w:val="Fontepargpadro"/>
    <w:link w:val="7Partes"/>
    <w:rsid w:val="002A3B1F"/>
    <w:rPr>
      <w:rFonts w:asciiTheme="majorHAnsi" w:hAnsiTheme="majorHAnsi" w:cstheme="majorHAnsi"/>
      <w:b/>
      <w:bCs/>
      <w:noProof/>
      <w:color w:val="FFFFFF" w:themeColor="background1"/>
      <w:sz w:val="24"/>
      <w:szCs w:val="24"/>
    </w:rPr>
  </w:style>
  <w:style w:type="paragraph" w:customStyle="1" w:styleId="4Marcadoresnatabela">
    <w:name w:val="4. Marcadores na tabela"/>
    <w:basedOn w:val="3CITAO"/>
    <w:link w:val="4MarcadoresnatabelaChar"/>
    <w:qFormat/>
    <w:rsid w:val="00647DF4"/>
    <w:pPr>
      <w:numPr>
        <w:numId w:val="16"/>
      </w:numPr>
      <w:ind w:hanging="720"/>
    </w:pPr>
    <w:rPr>
      <w:b/>
      <w:bCs/>
    </w:rPr>
  </w:style>
  <w:style w:type="character" w:customStyle="1" w:styleId="3CITAOChar">
    <w:name w:val="3. CITAÇÃO Char"/>
    <w:basedOn w:val="0TextonormalChar"/>
    <w:link w:val="3CITAO"/>
    <w:rsid w:val="00081466"/>
    <w:rPr>
      <w:rFonts w:ascii="Aptos" w:hAnsi="Aptos" w:cstheme="majorHAnsi"/>
      <w:i/>
      <w:sz w:val="18"/>
      <w:szCs w:val="24"/>
      <w:shd w:val="clear" w:color="auto" w:fill="E7E6E6" w:themeFill="background2"/>
    </w:rPr>
  </w:style>
  <w:style w:type="paragraph" w:customStyle="1" w:styleId="Textonumerado">
    <w:name w:val="Texto numerado"/>
    <w:basedOn w:val="0Textonormal"/>
    <w:link w:val="TextonumeradoChar"/>
    <w:rsid w:val="0000228D"/>
    <w:pPr>
      <w:numPr>
        <w:numId w:val="18"/>
      </w:numPr>
    </w:pPr>
    <w:rPr>
      <w:b/>
      <w:bCs/>
    </w:rPr>
  </w:style>
  <w:style w:type="character" w:customStyle="1" w:styleId="4MarcadoresnatabelaChar">
    <w:name w:val="4. Marcadores na tabela Char"/>
    <w:basedOn w:val="3CITAOChar"/>
    <w:link w:val="4Marcadoresnatabela"/>
    <w:rsid w:val="00647DF4"/>
    <w:rPr>
      <w:rFonts w:asciiTheme="majorHAnsi" w:hAnsiTheme="majorHAnsi" w:cstheme="majorHAnsi"/>
      <w:b/>
      <w:bCs/>
      <w:i/>
      <w:sz w:val="24"/>
      <w:szCs w:val="24"/>
      <w:shd w:val="clear" w:color="auto" w:fill="E7E6E6" w:themeFill="background2"/>
    </w:rPr>
  </w:style>
  <w:style w:type="paragraph" w:customStyle="1" w:styleId="6Textorecuado">
    <w:name w:val="6. Texto recuado"/>
    <w:basedOn w:val="0Textonormal"/>
    <w:link w:val="6TextorecuadoChar"/>
    <w:qFormat/>
    <w:rsid w:val="00647DF4"/>
    <w:pPr>
      <w:ind w:left="426"/>
    </w:pPr>
  </w:style>
  <w:style w:type="character" w:customStyle="1" w:styleId="TextonumeradoChar">
    <w:name w:val="Texto numerado Char"/>
    <w:basedOn w:val="0TextonormalChar"/>
    <w:link w:val="Textonumerado"/>
    <w:rsid w:val="0000228D"/>
    <w:rPr>
      <w:rFonts w:asciiTheme="majorHAnsi" w:hAnsiTheme="majorHAnsi" w:cstheme="majorHAnsi"/>
      <w:b/>
      <w:bCs/>
      <w:sz w:val="24"/>
      <w:szCs w:val="24"/>
    </w:rPr>
  </w:style>
  <w:style w:type="paragraph" w:customStyle="1" w:styleId="2VERBA">
    <w:name w:val="2. VERBA"/>
    <w:basedOn w:val="Textonumerado"/>
    <w:next w:val="6Textorecuado"/>
    <w:link w:val="2VERBAChar"/>
    <w:qFormat/>
    <w:rsid w:val="00647DF4"/>
    <w:pPr>
      <w:numPr>
        <w:numId w:val="27"/>
      </w:numPr>
    </w:pPr>
  </w:style>
  <w:style w:type="character" w:customStyle="1" w:styleId="6TextorecuadoChar">
    <w:name w:val="6. Texto recuado Char"/>
    <w:basedOn w:val="0TextonormalChar"/>
    <w:link w:val="6Textorecuado"/>
    <w:rsid w:val="00647DF4"/>
    <w:rPr>
      <w:rFonts w:asciiTheme="majorHAnsi" w:hAnsiTheme="majorHAnsi" w:cstheme="majorHAnsi"/>
      <w:sz w:val="24"/>
      <w:szCs w:val="24"/>
    </w:rPr>
  </w:style>
  <w:style w:type="character" w:customStyle="1" w:styleId="2VERBAChar">
    <w:name w:val="2. VERBA Char"/>
    <w:basedOn w:val="6TextorecuadoChar"/>
    <w:link w:val="2VERBA"/>
    <w:rsid w:val="00647DF4"/>
    <w:rPr>
      <w:rFonts w:asciiTheme="majorHAnsi" w:hAnsiTheme="majorHAnsi" w:cstheme="majorHAnsi"/>
      <w:b/>
      <w:bCs/>
      <w:sz w:val="24"/>
      <w:szCs w:val="24"/>
    </w:rPr>
  </w:style>
  <w:style w:type="paragraph" w:customStyle="1" w:styleId="8Ttulodatabela">
    <w:name w:val="8. Título da tabela"/>
    <w:basedOn w:val="3CITAO"/>
    <w:link w:val="8TtulodatabelaChar"/>
    <w:qFormat/>
    <w:rsid w:val="00303DCC"/>
    <w:rPr>
      <w:b/>
      <w:bCs/>
    </w:rPr>
  </w:style>
  <w:style w:type="character" w:customStyle="1" w:styleId="8TtulodatabelaChar">
    <w:name w:val="8. Título da tabela Char"/>
    <w:basedOn w:val="3CITAOChar"/>
    <w:link w:val="8Ttulodatabela"/>
    <w:rsid w:val="00303DCC"/>
    <w:rPr>
      <w:rFonts w:asciiTheme="majorHAnsi" w:hAnsiTheme="majorHAnsi" w:cstheme="majorHAnsi"/>
      <w:b/>
      <w:bCs/>
      <w:i/>
      <w:sz w:val="24"/>
      <w:szCs w:val="24"/>
      <w:shd w:val="clear" w:color="auto" w:fill="E7E6E6" w:themeFill="background2"/>
    </w:rPr>
  </w:style>
  <w:style w:type="table" w:styleId="TabelaSimples4">
    <w:name w:val="Plain Table 4"/>
    <w:basedOn w:val="Tabelanormal"/>
    <w:uiPriority w:val="44"/>
    <w:rsid w:val="003C66F7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os\Consultoria%20Addum\Rafael%20Pinaud\MODELO%20DE%20PARECER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95F65-C45A-4FDC-8795-1E081D1E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PARECER</Template>
  <TotalTime>63</TotalTime>
  <Pages>2</Pages>
  <Words>252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Penna</dc:creator>
  <cp:keywords/>
  <dc:description/>
  <cp:lastModifiedBy>Jorge Penna</cp:lastModifiedBy>
  <cp:revision>9</cp:revision>
  <cp:lastPrinted>2023-01-20T14:54:00Z</cp:lastPrinted>
  <dcterms:created xsi:type="dcterms:W3CDTF">2024-07-22T17:37:00Z</dcterms:created>
  <dcterms:modified xsi:type="dcterms:W3CDTF">2024-10-17T22:38:00Z</dcterms:modified>
</cp:coreProperties>
</file>